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 xml:space="preserve">Project </w:t>
      </w:r>
    </w:p>
    <w:p/>
    <w:p>
      <w:r>
        <w:t>https://learning.servicenow.com/lxp/en/now-platform/servicenow-administration-fundamentals-on-demand?id=learning_course_prev&amp;course_id=5b19953497ffaa90e7b47b70f053af31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2</Words>
  <Characters>174</Characters>
  <Lines>5</Lines>
  <Paragraphs>2</Paragraphs>
  <CharactersWithSpaces>175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2026-09-30T13:07:48Z</dcterms:modified>
</cp:coreProperties>
</file>